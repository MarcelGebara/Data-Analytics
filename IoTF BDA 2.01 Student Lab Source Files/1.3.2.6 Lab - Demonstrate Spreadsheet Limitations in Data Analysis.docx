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761" w:rsidRDefault="002D6C2A" w:rsidP="00263761">
      <w:pPr>
        <w:pStyle w:val="LabTitle"/>
        <w:rPr>
          <w:rStyle w:val="LabTitleInstVersred"/>
          <w:szCs w:val="28"/>
        </w:rPr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41432E">
        <w:t xml:space="preserve">Demonstrate Spreadsheet Limitations in </w:t>
      </w:r>
    </w:p>
    <w:p w:rsidR="009D2C27" w:rsidRDefault="009D2C27" w:rsidP="00D21BF6">
      <w:pPr>
        <w:pStyle w:val="LabSection"/>
        <w:outlineLvl w:val="0"/>
      </w:pPr>
      <w:r w:rsidRPr="00997137">
        <w:rPr>
          <w:noProof/>
        </w:rPr>
        <w:t>Objective</w:t>
      </w:r>
      <w:r w:rsidR="006E6581" w:rsidRPr="00997137">
        <w:rPr>
          <w:noProof/>
        </w:rPr>
        <w:t>s</w:t>
      </w:r>
    </w:p>
    <w:p w:rsidR="006C0920" w:rsidRPr="006C0920" w:rsidRDefault="006C0920" w:rsidP="006C0920">
      <w:pPr>
        <w:pStyle w:val="BodyTextL25"/>
      </w:pPr>
      <w:r>
        <w:t xml:space="preserve">Observe </w:t>
      </w:r>
      <w:r w:rsidR="00EB5718">
        <w:t>the</w:t>
      </w:r>
      <w:r>
        <w:t xml:space="preserve"> limitations </w:t>
      </w:r>
      <w:r w:rsidR="00EB5718">
        <w:t>of a spreadsheet when it is</w:t>
      </w:r>
      <w:r w:rsidR="008452A2">
        <w:t xml:space="preserve"> used for </w:t>
      </w:r>
      <w:r>
        <w:t>data analysis.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DE604E">
        <w:t>Explore and Download the Data</w:t>
      </w:r>
    </w:p>
    <w:p w:rsidR="006E6581" w:rsidRDefault="006E6581" w:rsidP="006E6581">
      <w:pPr>
        <w:pStyle w:val="BodyTextL25Bold"/>
      </w:pPr>
      <w:r>
        <w:t xml:space="preserve">Part 2: </w:t>
      </w:r>
      <w:r w:rsidR="00C165AF">
        <w:t>Determine the Root Bridge</w:t>
      </w:r>
    </w:p>
    <w:p w:rsidR="00C07FD9" w:rsidRDefault="009D2C27" w:rsidP="00D21BF6">
      <w:pPr>
        <w:pStyle w:val="LabSection"/>
        <w:outlineLvl w:val="0"/>
      </w:pPr>
      <w:r>
        <w:t xml:space="preserve">Background </w:t>
      </w:r>
      <w:r w:rsidR="00672919">
        <w:t>/ Scenario</w:t>
      </w:r>
    </w:p>
    <w:p w:rsidR="00B8312E" w:rsidRPr="00B8312E" w:rsidRDefault="00EB5718" w:rsidP="00B8312E">
      <w:pPr>
        <w:pStyle w:val="BodyTextL25"/>
      </w:pPr>
      <w:r>
        <w:t xml:space="preserve">There are </w:t>
      </w:r>
      <w:r w:rsidR="00EC12DC" w:rsidRPr="00EB5718">
        <w:rPr>
          <w:noProof/>
        </w:rPr>
        <w:t>massive</w:t>
      </w:r>
      <w:r w:rsidR="00EC12DC">
        <w:t xml:space="preserve"> amount</w:t>
      </w:r>
      <w:r>
        <w:t>s</w:t>
      </w:r>
      <w:r w:rsidR="00EC12DC">
        <w:t xml:space="preserve"> of open </w:t>
      </w:r>
      <w:r w:rsidR="00B8312E">
        <w:t xml:space="preserve">data </w:t>
      </w:r>
      <w:r w:rsidRPr="00997137">
        <w:rPr>
          <w:noProof/>
        </w:rPr>
        <w:t xml:space="preserve">available </w:t>
      </w:r>
      <w:r w:rsidR="00B8312E" w:rsidRPr="00997137">
        <w:rPr>
          <w:noProof/>
        </w:rPr>
        <w:t>on the Internet</w:t>
      </w:r>
      <w:r w:rsidRPr="00997137">
        <w:rPr>
          <w:noProof/>
        </w:rPr>
        <w:t xml:space="preserve"> for you to</w:t>
      </w:r>
      <w:r w:rsidR="00B8312E" w:rsidRPr="00997137">
        <w:rPr>
          <w:noProof/>
        </w:rPr>
        <w:t xml:space="preserve"> download and</w:t>
      </w:r>
      <w:r>
        <w:t xml:space="preserve"> use to</w:t>
      </w:r>
      <w:r w:rsidR="00B8312E">
        <w:t xml:space="preserve"> perform analysis. In this lab, you will explore the limitation</w:t>
      </w:r>
      <w:r>
        <w:t>s</w:t>
      </w:r>
      <w:r w:rsidR="00B8312E">
        <w:t xml:space="preserve"> o</w:t>
      </w:r>
      <w:r w:rsidR="00EC12DC">
        <w:t>f spreadsheet</w:t>
      </w:r>
      <w:r>
        <w:t>s</w:t>
      </w:r>
      <w:r w:rsidR="00EC12DC">
        <w:t xml:space="preserve"> in data analysis using an open dataset from the City of Seattle.</w:t>
      </w:r>
    </w:p>
    <w:p w:rsidR="007D2AFE" w:rsidRDefault="007D2AFE" w:rsidP="00D21BF6">
      <w:pPr>
        <w:pStyle w:val="LabSection"/>
        <w:outlineLvl w:val="0"/>
      </w:pPr>
      <w:r>
        <w:t>Required R</w:t>
      </w:r>
      <w:r w:rsidR="006E6581">
        <w:t>esources</w:t>
      </w:r>
    </w:p>
    <w:p w:rsidR="0041432E" w:rsidRDefault="0041432E" w:rsidP="00CD7F73">
      <w:pPr>
        <w:pStyle w:val="Bulletlevel1"/>
      </w:pPr>
      <w:r>
        <w:t>PC device with high-speed Internet access</w:t>
      </w:r>
    </w:p>
    <w:p w:rsidR="008D7F09" w:rsidRDefault="0041432E" w:rsidP="00CD7F73">
      <w:pPr>
        <w:pStyle w:val="Bulletlevel1"/>
      </w:pPr>
      <w:r>
        <w:t xml:space="preserve">Spreadsheet program, such as Microsoft Excel, Google Sheet, </w:t>
      </w:r>
      <w:proofErr w:type="spellStart"/>
      <w:r>
        <w:t>LibreOffice</w:t>
      </w:r>
      <w:proofErr w:type="spellEnd"/>
      <w:r>
        <w:t xml:space="preserve"> </w:t>
      </w:r>
      <w:proofErr w:type="spellStart"/>
      <w:r>
        <w:t>Calc</w:t>
      </w:r>
      <w:proofErr w:type="spellEnd"/>
      <w:r>
        <w:t xml:space="preserve">, </w:t>
      </w:r>
      <w:r w:rsidR="0009441E">
        <w:t xml:space="preserve">Apple Numbers, </w:t>
      </w:r>
      <w:r>
        <w:t xml:space="preserve">or OpenOffice </w:t>
      </w:r>
      <w:proofErr w:type="spellStart"/>
      <w:r>
        <w:t>Calc</w:t>
      </w:r>
      <w:proofErr w:type="spellEnd"/>
    </w:p>
    <w:p w:rsidR="00825327" w:rsidRDefault="00DE604E" w:rsidP="00DE604E">
      <w:pPr>
        <w:pStyle w:val="PartHead"/>
      </w:pPr>
      <w:r>
        <w:t>Explore and D</w:t>
      </w:r>
      <w:r w:rsidR="00B8312E">
        <w:t xml:space="preserve">ownload the </w:t>
      </w:r>
      <w:r>
        <w:t>D</w:t>
      </w:r>
      <w:r w:rsidR="00825327">
        <w:t>ata</w:t>
      </w:r>
    </w:p>
    <w:p w:rsidR="00B8312E" w:rsidRDefault="00B8312E" w:rsidP="00B8312E">
      <w:pPr>
        <w:pStyle w:val="BodyTextL25"/>
      </w:pPr>
      <w:r>
        <w:t xml:space="preserve">In this </w:t>
      </w:r>
      <w:r w:rsidR="000778B1">
        <w:t>part</w:t>
      </w:r>
      <w:r>
        <w:t xml:space="preserve">, you will download the dataset </w:t>
      </w:r>
      <w:r w:rsidRPr="00B8312E">
        <w:rPr>
          <w:i/>
        </w:rPr>
        <w:t>Road Weather Information Stations</w:t>
      </w:r>
      <w:r>
        <w:t xml:space="preserve"> from </w:t>
      </w:r>
      <w:hyperlink r:id="rId8" w:history="1">
        <w:r w:rsidRPr="00D7080F">
          <w:rPr>
            <w:rStyle w:val="Hyperlink"/>
          </w:rPr>
          <w:t>https://data.seattle.gov</w:t>
        </w:r>
      </w:hyperlink>
      <w:r>
        <w:t xml:space="preserve">. </w:t>
      </w:r>
      <w:r w:rsidR="006300B7">
        <w:t>You will also explore some of the characteristics of this dataset.</w:t>
      </w:r>
    </w:p>
    <w:p w:rsidR="000778B1" w:rsidRDefault="006300B7" w:rsidP="006300B7">
      <w:pPr>
        <w:pStyle w:val="SubStepAlpha"/>
      </w:pPr>
      <w:r>
        <w:t xml:space="preserve">Navigate to </w:t>
      </w:r>
      <w:hyperlink r:id="rId9" w:history="1">
        <w:r>
          <w:rPr>
            <w:rStyle w:val="Hyperlink"/>
          </w:rPr>
          <w:t>https://data.seattle.gov/Transportation/Road-Weather-Information-Stations/egc4-d24i?</w:t>
        </w:r>
      </w:hyperlink>
      <w:r w:rsidR="00BC6145">
        <w:t>.</w:t>
      </w:r>
    </w:p>
    <w:p w:rsidR="000778B1" w:rsidRDefault="000778B1" w:rsidP="006300B7">
      <w:pPr>
        <w:pStyle w:val="SubStepAlpha"/>
      </w:pPr>
      <w:r>
        <w:t xml:space="preserve">Click </w:t>
      </w:r>
      <w:r>
        <w:rPr>
          <w:b/>
        </w:rPr>
        <w:t>View Data</w:t>
      </w:r>
      <w:r>
        <w:t>.</w:t>
      </w:r>
    </w:p>
    <w:p w:rsidR="006300B7" w:rsidRDefault="00BC6145" w:rsidP="009E5A30">
      <w:pPr>
        <w:pStyle w:val="BodyTextL50"/>
        <w:keepNext/>
      </w:pPr>
      <w:r>
        <w:t xml:space="preserve">This dataset lists the road and air temperatures from the sensors embedded on bridges and surface streets within the city limits of Seattle. </w:t>
      </w:r>
      <w:r w:rsidR="00A01AD9">
        <w:t xml:space="preserve">The </w:t>
      </w:r>
      <w:r>
        <w:t>data is updated every fifteen minutes.</w:t>
      </w:r>
    </w:p>
    <w:p w:rsidR="00117A47" w:rsidRDefault="00117A47" w:rsidP="00117A47">
      <w:pPr>
        <w:pStyle w:val="Visual"/>
      </w:pPr>
      <w:r>
        <w:rPr>
          <w:noProof/>
        </w:rPr>
        <w:drawing>
          <wp:inline distT="0" distB="0" distL="0" distR="0" wp14:anchorId="70B73D5D" wp14:editId="40BA1F95">
            <wp:extent cx="5029200" cy="3228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1" w:rsidRDefault="00B8312E" w:rsidP="006300B7">
      <w:pPr>
        <w:pStyle w:val="BodyTextL50"/>
      </w:pPr>
      <w:r>
        <w:lastRenderedPageBreak/>
        <w:t>How many fields (columns) are in the dataset? How many records (rows)?</w:t>
      </w:r>
    </w:p>
    <w:p w:rsidR="00B8312E" w:rsidRDefault="00B8312E" w:rsidP="006300B7">
      <w:pPr>
        <w:pStyle w:val="BodyTextL50"/>
      </w:pPr>
      <w:r>
        <w:t>________________________________________________________</w:t>
      </w:r>
      <w:r w:rsidR="006300B7">
        <w:t>____________________________</w:t>
      </w:r>
    </w:p>
    <w:p w:rsidR="00B8312E" w:rsidRDefault="00D56ECB" w:rsidP="00D56ECB">
      <w:pPr>
        <w:pStyle w:val="BodyTextL50"/>
      </w:pPr>
      <w:r>
        <w:t>What are the field names?</w:t>
      </w:r>
    </w:p>
    <w:p w:rsidR="00D56ECB" w:rsidRDefault="00D56ECB" w:rsidP="00D56ECB">
      <w:pPr>
        <w:pStyle w:val="BodyTextL50"/>
      </w:pPr>
      <w:r>
        <w:t>____________________________________________________________________________________</w:t>
      </w:r>
    </w:p>
    <w:p w:rsidR="00550879" w:rsidRDefault="00C23BDB" w:rsidP="00E32CF6">
      <w:pPr>
        <w:pStyle w:val="SubStepAlpha"/>
      </w:pPr>
      <w:r>
        <w:t xml:space="preserve">Click </w:t>
      </w:r>
      <w:r>
        <w:rPr>
          <w:b/>
        </w:rPr>
        <w:t>Export</w:t>
      </w:r>
      <w:r>
        <w:t xml:space="preserve">. Click </w:t>
      </w:r>
      <w:r>
        <w:rPr>
          <w:b/>
        </w:rPr>
        <w:t>CSV</w:t>
      </w:r>
      <w:r>
        <w:t xml:space="preserve"> to download this dataset as CSV.</w:t>
      </w:r>
      <w:r w:rsidR="0051675E">
        <w:t xml:space="preserve"> The download will take a few minutes.</w:t>
      </w:r>
      <w:r w:rsidR="00550879">
        <w:t xml:space="preserve"> If you are unable to download the file, continue to the next part.</w:t>
      </w:r>
    </w:p>
    <w:p w:rsidR="00401D44" w:rsidRPr="009E5A30" w:rsidRDefault="00223AEC" w:rsidP="009E5A30">
      <w:pPr>
        <w:pStyle w:val="BodyTextL50"/>
        <w:keepNext/>
        <w:rPr>
          <w:i/>
        </w:rPr>
      </w:pPr>
      <w:r>
        <w:rPr>
          <w:b/>
        </w:rPr>
        <w:t>Note</w:t>
      </w:r>
      <w:r>
        <w:t xml:space="preserve">: If you were unable to completely download the file, </w:t>
      </w:r>
      <w:r>
        <w:rPr>
          <w:i/>
        </w:rPr>
        <w:t>Road_Weather_Information_Stations.csv</w:t>
      </w:r>
      <w:r w:rsidR="0013113A">
        <w:t>, s</w:t>
      </w:r>
      <w:r>
        <w:t xml:space="preserve">earch for </w:t>
      </w:r>
      <w:proofErr w:type="spellStart"/>
      <w:r w:rsidRPr="009E5A30">
        <w:rPr>
          <w:i/>
        </w:rPr>
        <w:t>Road_Weather_Information_Stations.csv.part</w:t>
      </w:r>
      <w:proofErr w:type="spellEnd"/>
      <w:r>
        <w:t xml:space="preserve"> in your file system. It is mostly in your Download folder. Change the filename to </w:t>
      </w:r>
      <w:r>
        <w:rPr>
          <w:i/>
        </w:rPr>
        <w:t>Road_Weather_Information_Stations.csv</w:t>
      </w:r>
      <w:r w:rsidRPr="009E5A30">
        <w:t>.</w:t>
      </w:r>
    </w:p>
    <w:p w:rsidR="00DE604E" w:rsidRDefault="00DE604E" w:rsidP="00DE604E">
      <w:pPr>
        <w:pStyle w:val="Visual"/>
      </w:pPr>
      <w:r>
        <w:rPr>
          <w:noProof/>
        </w:rPr>
        <w:drawing>
          <wp:inline distT="0" distB="0" distL="0" distR="0" wp14:anchorId="2393C6C3" wp14:editId="773CFAC2">
            <wp:extent cx="5029200" cy="3230902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0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0879" w:rsidRPr="00550879" w:rsidRDefault="00550879" w:rsidP="00550879">
      <w:pPr>
        <w:pStyle w:val="BodyTextL50"/>
        <w:rPr>
          <w:shd w:val="clear" w:color="auto" w:fill="BFBFBF"/>
        </w:rPr>
      </w:pPr>
      <w:r w:rsidRPr="00997137">
        <w:rPr>
          <w:noProof/>
        </w:rPr>
        <w:t>What is the</w:t>
      </w:r>
      <w:r w:rsidR="003C558E" w:rsidRPr="00997137">
        <w:rPr>
          <w:noProof/>
        </w:rPr>
        <w:t xml:space="preserve"> size of the</w:t>
      </w:r>
      <w:r w:rsidRPr="00997137">
        <w:rPr>
          <w:noProof/>
        </w:rPr>
        <w:t xml:space="preserve"> downloaded file</w:t>
      </w:r>
      <w:r w:rsidR="003C558E">
        <w:t>? _________________</w:t>
      </w:r>
      <w:r>
        <w:t xml:space="preserve">_______________________ </w:t>
      </w:r>
    </w:p>
    <w:p w:rsidR="00283718" w:rsidRDefault="00550879" w:rsidP="00F11983">
      <w:pPr>
        <w:pStyle w:val="PartHead"/>
      </w:pPr>
      <w:r>
        <w:t>Explore the Limitation</w:t>
      </w:r>
      <w:r w:rsidR="00A01AD9">
        <w:t>s</w:t>
      </w:r>
      <w:r>
        <w:t xml:space="preserve"> of </w:t>
      </w:r>
      <w:r w:rsidR="00A01AD9">
        <w:t xml:space="preserve">a </w:t>
      </w:r>
      <w:r w:rsidR="00825327">
        <w:t>Spreadsheet</w:t>
      </w:r>
    </w:p>
    <w:p w:rsidR="00306B72" w:rsidRDefault="00F11983" w:rsidP="00550879">
      <w:pPr>
        <w:pStyle w:val="BodyTextL25"/>
      </w:pPr>
      <w:r>
        <w:t xml:space="preserve">With the downloaded dataset, you will attempt to </w:t>
      </w:r>
      <w:r w:rsidRPr="00997137">
        <w:rPr>
          <w:noProof/>
        </w:rPr>
        <w:t>open it in the spreadsheet program of your</w:t>
      </w:r>
      <w:r>
        <w:t xml:space="preserve"> choice. </w:t>
      </w:r>
      <w:r w:rsidRPr="00997137">
        <w:rPr>
          <w:noProof/>
        </w:rPr>
        <w:t>If you were unabl</w:t>
      </w:r>
      <w:r w:rsidR="00B022ED" w:rsidRPr="00997137">
        <w:rPr>
          <w:noProof/>
        </w:rPr>
        <w:t>e to download the file,</w:t>
      </w:r>
      <w:r w:rsidR="00B022ED">
        <w:t xml:space="preserve"> you</w:t>
      </w:r>
      <w:r>
        <w:t xml:space="preserve"> </w:t>
      </w:r>
      <w:r w:rsidR="00B022ED">
        <w:t xml:space="preserve">can review the steps and </w:t>
      </w:r>
      <w:r>
        <w:t>explore the limitation</w:t>
      </w:r>
      <w:r w:rsidR="008915BD">
        <w:t>s</w:t>
      </w:r>
      <w:r>
        <w:t xml:space="preserve"> of spreadsheet</w:t>
      </w:r>
      <w:r w:rsidR="00997137">
        <w:t>s</w:t>
      </w:r>
      <w:r>
        <w:t xml:space="preserve"> without opening the file in a spreadsheet program.</w:t>
      </w:r>
    </w:p>
    <w:p w:rsidR="00366768" w:rsidRDefault="00366768" w:rsidP="00F11983">
      <w:pPr>
        <w:pStyle w:val="SubStepAlpha"/>
      </w:pPr>
      <w:r>
        <w:t>Open your spreadsheet program. Microsoft Excel is used in this example.</w:t>
      </w:r>
    </w:p>
    <w:p w:rsidR="00F11983" w:rsidRDefault="00366768" w:rsidP="009E5A30">
      <w:pPr>
        <w:pStyle w:val="SubStepAlpha"/>
        <w:keepNext/>
      </w:pPr>
      <w:r>
        <w:lastRenderedPageBreak/>
        <w:t xml:space="preserve">Import the downloaded csv file, </w:t>
      </w:r>
      <w:r w:rsidRPr="00366768">
        <w:t>Road_Weather_Information_Stations</w:t>
      </w:r>
      <w:r>
        <w:t xml:space="preserve">.csv. Click the </w:t>
      </w:r>
      <w:r>
        <w:rPr>
          <w:b/>
        </w:rPr>
        <w:t>Get External Data</w:t>
      </w:r>
      <w:r>
        <w:t xml:space="preserve">. Click </w:t>
      </w:r>
      <w:r w:rsidRPr="00366768">
        <w:rPr>
          <w:b/>
        </w:rPr>
        <w:t>From Text</w:t>
      </w:r>
      <w:r>
        <w:t xml:space="preserve"> and choose </w:t>
      </w:r>
      <w:r>
        <w:rPr>
          <w:i/>
        </w:rPr>
        <w:t>Road_Weather_Information_Stations.csv.</w:t>
      </w:r>
    </w:p>
    <w:p w:rsidR="00997137" w:rsidRDefault="00366768">
      <w:pPr>
        <w:pStyle w:val="Visual"/>
      </w:pPr>
      <w:r w:rsidRPr="00366768">
        <w:rPr>
          <w:noProof/>
        </w:rPr>
        <w:drawing>
          <wp:inline distT="0" distB="0" distL="0" distR="0" wp14:anchorId="44736C1B" wp14:editId="1B072579">
            <wp:extent cx="4572000" cy="2800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A3" w:rsidRDefault="008616A3" w:rsidP="009E5A30">
      <w:pPr>
        <w:pStyle w:val="SubStepAlpha"/>
        <w:keepNext/>
      </w:pPr>
      <w:r>
        <w:t xml:space="preserve">The Text Import Wizard </w:t>
      </w:r>
      <w:r w:rsidR="00C9255C">
        <w:t>display</w:t>
      </w:r>
      <w:r>
        <w:t xml:space="preserve">s. In step 1 of 3, click </w:t>
      </w:r>
      <w:r w:rsidRPr="008616A3">
        <w:rPr>
          <w:b/>
        </w:rPr>
        <w:t>Next</w:t>
      </w:r>
      <w:r>
        <w:t xml:space="preserve"> to continue.</w:t>
      </w:r>
    </w:p>
    <w:p w:rsidR="00366768" w:rsidRDefault="00817F11" w:rsidP="00817F11">
      <w:pPr>
        <w:pStyle w:val="Visual"/>
      </w:pPr>
      <w:r>
        <w:rPr>
          <w:noProof/>
        </w:rPr>
        <w:drawing>
          <wp:inline distT="0" distB="0" distL="0" distR="0" wp14:anchorId="4576A89D" wp14:editId="742F765C">
            <wp:extent cx="4572000" cy="328663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255C" w:rsidRDefault="005211DE" w:rsidP="009E5A30">
      <w:pPr>
        <w:pStyle w:val="SubStepAlpha"/>
        <w:keepNext/>
      </w:pPr>
      <w:r w:rsidRPr="00997137">
        <w:rPr>
          <w:noProof/>
        </w:rPr>
        <w:lastRenderedPageBreak/>
        <w:t xml:space="preserve">In </w:t>
      </w:r>
      <w:r w:rsidR="00C9255C" w:rsidRPr="00997137">
        <w:rPr>
          <w:noProof/>
        </w:rPr>
        <w:t xml:space="preserve">step 2 of 3, select </w:t>
      </w:r>
      <w:r w:rsidR="00C9255C" w:rsidRPr="00997137">
        <w:rPr>
          <w:b/>
          <w:noProof/>
        </w:rPr>
        <w:t>Comma</w:t>
      </w:r>
      <w:r w:rsidR="00C9255C" w:rsidRPr="00997137">
        <w:rPr>
          <w:noProof/>
        </w:rPr>
        <w:t xml:space="preserve"> as the delimiter and unselect </w:t>
      </w:r>
      <w:r w:rsidR="00C9255C" w:rsidRPr="00997137">
        <w:rPr>
          <w:b/>
          <w:noProof/>
        </w:rPr>
        <w:t>Tab</w:t>
      </w:r>
      <w:r w:rsidR="00C9255C" w:rsidRPr="00997137">
        <w:rPr>
          <w:noProof/>
        </w:rPr>
        <w:t>.</w:t>
      </w:r>
      <w:r>
        <w:t xml:space="preserve"> Click </w:t>
      </w:r>
      <w:r w:rsidRPr="005211DE">
        <w:rPr>
          <w:b/>
        </w:rPr>
        <w:t>Next</w:t>
      </w:r>
      <w:r>
        <w:t xml:space="preserve"> to continue.</w:t>
      </w:r>
    </w:p>
    <w:p w:rsidR="00817F11" w:rsidRDefault="005211DE" w:rsidP="00817F11">
      <w:pPr>
        <w:pStyle w:val="Visual"/>
      </w:pPr>
      <w:r>
        <w:rPr>
          <w:noProof/>
        </w:rPr>
        <w:drawing>
          <wp:inline distT="0" distB="0" distL="0" distR="0" wp14:anchorId="0B7E4CB0">
            <wp:extent cx="4572000" cy="32866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1DE" w:rsidRDefault="005211DE" w:rsidP="009E5A30">
      <w:pPr>
        <w:pStyle w:val="SubStepAlpha"/>
        <w:keepNext/>
      </w:pPr>
      <w:r>
        <w:t xml:space="preserve">In step 3 of 3, click </w:t>
      </w:r>
      <w:r w:rsidR="00FC0A53">
        <w:rPr>
          <w:b/>
        </w:rPr>
        <w:t>Finish</w:t>
      </w:r>
      <w:r>
        <w:t xml:space="preserve"> to continue.</w:t>
      </w:r>
    </w:p>
    <w:p w:rsidR="00997137" w:rsidRDefault="00817F11">
      <w:pPr>
        <w:pStyle w:val="Visual"/>
      </w:pPr>
      <w:r>
        <w:rPr>
          <w:noProof/>
        </w:rPr>
        <w:drawing>
          <wp:inline distT="0" distB="0" distL="0" distR="0" wp14:anchorId="4F3623D6">
            <wp:extent cx="4572000" cy="328663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0A53" w:rsidRDefault="00FC0A53" w:rsidP="009E5A30">
      <w:pPr>
        <w:pStyle w:val="SubStepAlpha"/>
        <w:keepNext/>
      </w:pPr>
      <w:r>
        <w:lastRenderedPageBreak/>
        <w:t xml:space="preserve">Click </w:t>
      </w:r>
      <w:r>
        <w:rPr>
          <w:b/>
        </w:rPr>
        <w:t>OK</w:t>
      </w:r>
      <w:r>
        <w:t xml:space="preserve"> to import the data.</w:t>
      </w:r>
    </w:p>
    <w:p w:rsidR="00FC0A53" w:rsidRDefault="00FC0A53" w:rsidP="00817F11">
      <w:pPr>
        <w:pStyle w:val="Visual"/>
      </w:pPr>
      <w:r>
        <w:rPr>
          <w:noProof/>
        </w:rPr>
        <w:drawing>
          <wp:inline distT="0" distB="0" distL="0" distR="0" wp14:anchorId="5FDC283F" wp14:editId="678F9082">
            <wp:extent cx="2619375" cy="1524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53" w:rsidRDefault="00FC0A53" w:rsidP="00FC0A53">
      <w:pPr>
        <w:pStyle w:val="BodyTextL50"/>
      </w:pPr>
      <w:r>
        <w:t>What is the warning message you received?</w:t>
      </w:r>
    </w:p>
    <w:p w:rsidR="00FC0A53" w:rsidRDefault="00FC0A53" w:rsidP="00FC0A53">
      <w:pPr>
        <w:pStyle w:val="BodyTextL50"/>
      </w:pPr>
      <w:r>
        <w:t>____________________________________________________________________________________</w:t>
      </w:r>
    </w:p>
    <w:p w:rsidR="00FC0A53" w:rsidRDefault="00FC0A53" w:rsidP="00FC0A53">
      <w:pPr>
        <w:pStyle w:val="BodyTextL50"/>
      </w:pPr>
      <w:r>
        <w:t>____________________________________________________________________________________</w:t>
      </w:r>
    </w:p>
    <w:p w:rsidR="00FC0A53" w:rsidRDefault="00FC0A53" w:rsidP="00FC0A53">
      <w:pPr>
        <w:pStyle w:val="BodyTextL50"/>
      </w:pPr>
      <w:r>
        <w:t>____________________________________________________________________________________</w:t>
      </w:r>
    </w:p>
    <w:p w:rsidR="00FC0A53" w:rsidRDefault="00FC0A53" w:rsidP="009E5A30">
      <w:pPr>
        <w:pStyle w:val="BodyTextL50"/>
        <w:keepNext/>
      </w:pPr>
      <w:r>
        <w:t>____________________________________________________________________________________</w:t>
      </w:r>
    </w:p>
    <w:p w:rsidR="00FC0A53" w:rsidRDefault="00FC0A53" w:rsidP="00FC0A53">
      <w:pPr>
        <w:pStyle w:val="Visual"/>
      </w:pPr>
      <w:r w:rsidRPr="00FC0A53">
        <w:rPr>
          <w:noProof/>
        </w:rPr>
        <w:drawing>
          <wp:inline distT="0" distB="0" distL="0" distR="0" wp14:anchorId="50290738" wp14:editId="5106BCD2">
            <wp:extent cx="5486400" cy="7022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53" w:rsidRDefault="00FC0A53" w:rsidP="00FC0A53">
      <w:pPr>
        <w:pStyle w:val="BodyTextL50"/>
      </w:pPr>
      <w:r>
        <w:t xml:space="preserve">How will this limitation </w:t>
      </w:r>
      <w:r w:rsidRPr="00997137">
        <w:rPr>
          <w:noProof/>
        </w:rPr>
        <w:t>imped</w:t>
      </w:r>
      <w:r w:rsidR="00997137">
        <w:t>e</w:t>
      </w:r>
      <w:r>
        <w:t xml:space="preserve"> your analysis of the data?</w:t>
      </w:r>
    </w:p>
    <w:p w:rsidR="00B022ED" w:rsidRDefault="00B022ED" w:rsidP="00FC0A53">
      <w:pPr>
        <w:pStyle w:val="BodyTextL50"/>
      </w:pPr>
      <w:r>
        <w:t>____________________________________________________________________________________</w:t>
      </w:r>
    </w:p>
    <w:p w:rsidR="00FC0A53" w:rsidRDefault="00B022ED" w:rsidP="00FC0A53">
      <w:pPr>
        <w:pStyle w:val="BodyTextL50"/>
      </w:pPr>
      <w:r>
        <w:t>____________________________________________________________________________________</w:t>
      </w:r>
    </w:p>
    <w:p w:rsidR="00B022ED" w:rsidRDefault="00B022ED" w:rsidP="00EC12DC">
      <w:pPr>
        <w:pStyle w:val="SubStepAlpha"/>
      </w:pPr>
      <w:r>
        <w:t xml:space="preserve">Open a new spreadsheet. </w:t>
      </w:r>
      <w:r w:rsidR="001E034A">
        <w:t xml:space="preserve">Try to reach the maximum number of rows </w:t>
      </w:r>
      <w:r w:rsidR="00226A6B">
        <w:t xml:space="preserve">in the spreadsheet. </w:t>
      </w:r>
      <w:r w:rsidR="00226A6B" w:rsidRPr="00997137">
        <w:rPr>
          <w:noProof/>
        </w:rPr>
        <w:t xml:space="preserve">What is </w:t>
      </w:r>
      <w:r w:rsidR="00E83E35" w:rsidRPr="00997137">
        <w:rPr>
          <w:noProof/>
        </w:rPr>
        <w:t xml:space="preserve">the </w:t>
      </w:r>
      <w:r w:rsidR="00226A6B" w:rsidRPr="00997137">
        <w:rPr>
          <w:noProof/>
        </w:rPr>
        <w:t>maximum number of rows in</w:t>
      </w:r>
      <w:r w:rsidR="00226A6B">
        <w:t xml:space="preserve"> the spreadsheet of your choice?</w:t>
      </w:r>
    </w:p>
    <w:p w:rsidR="00226A6B" w:rsidRDefault="00226A6B" w:rsidP="00226A6B">
      <w:pPr>
        <w:pStyle w:val="BodyTextL50"/>
      </w:pPr>
      <w:r>
        <w:t>____________________________________________________________________________________</w:t>
      </w:r>
    </w:p>
    <w:p w:rsidR="00EC12DC" w:rsidRDefault="00EC12DC" w:rsidP="00EC12DC">
      <w:pPr>
        <w:pStyle w:val="BodyTextL50"/>
      </w:pPr>
      <w:r>
        <w:t xml:space="preserve">Compare the maximum number of rows in the spreadsheet to the number of records in the Road Weather Information Stations dataset from </w:t>
      </w:r>
      <w:hyperlink r:id="rId18" w:history="1">
        <w:r w:rsidRPr="00D7080F">
          <w:rPr>
            <w:rStyle w:val="Hyperlink"/>
          </w:rPr>
          <w:t>https://data.seattle.gov</w:t>
        </w:r>
      </w:hyperlink>
      <w:r>
        <w:t>. Using this observation, explain the limitation of the spreadsheet.</w:t>
      </w:r>
    </w:p>
    <w:p w:rsidR="00EC12DC" w:rsidRDefault="00EC12DC" w:rsidP="00EC12DC">
      <w:pPr>
        <w:pStyle w:val="BodyTextL50"/>
      </w:pPr>
      <w:r>
        <w:t>____________________________________________________________________________________</w:t>
      </w:r>
    </w:p>
    <w:p w:rsidR="00EC12DC" w:rsidRDefault="00EC12DC" w:rsidP="00EC12DC">
      <w:pPr>
        <w:pStyle w:val="BodyTextL50"/>
      </w:pPr>
      <w:r>
        <w:t>____________________________________________________________________________________</w:t>
      </w:r>
    </w:p>
    <w:p w:rsidR="00226A6B" w:rsidRDefault="00226A6B" w:rsidP="00D21BF6">
      <w:pPr>
        <w:pStyle w:val="LabSection"/>
        <w:outlineLvl w:val="0"/>
      </w:pPr>
      <w:r>
        <w:t>Reflection</w:t>
      </w:r>
    </w:p>
    <w:p w:rsidR="00226A6B" w:rsidRDefault="00226A6B" w:rsidP="00226A6B">
      <w:pPr>
        <w:pStyle w:val="BodyTextL25"/>
      </w:pPr>
      <w:r>
        <w:t>If the popular spreadsheet programs cannot handle larger data sets, what data analysis tools are available? Use the Internet to search for some possible tools.</w:t>
      </w:r>
    </w:p>
    <w:p w:rsidR="00226A6B" w:rsidRDefault="00226A6B" w:rsidP="00226A6B">
      <w:pPr>
        <w:pStyle w:val="BodyTextL25"/>
      </w:pPr>
      <w:r>
        <w:t>_______________________________________________________________________________________</w:t>
      </w:r>
    </w:p>
    <w:p w:rsidR="00226A6B" w:rsidRDefault="00226A6B" w:rsidP="00226A6B">
      <w:pPr>
        <w:pStyle w:val="BodyTextL25"/>
      </w:pPr>
      <w:r>
        <w:t>_______________________________________________________________________________________</w:t>
      </w:r>
      <w:bookmarkStart w:id="0" w:name="_GoBack"/>
      <w:bookmarkEnd w:id="0"/>
    </w:p>
    <w:sectPr w:rsidR="00226A6B" w:rsidSect="008C430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2CD" w:rsidRDefault="00E332CD" w:rsidP="0090659A">
      <w:pPr>
        <w:spacing w:after="0" w:line="240" w:lineRule="auto"/>
      </w:pPr>
      <w:r>
        <w:separator/>
      </w:r>
    </w:p>
    <w:p w:rsidR="00E332CD" w:rsidRDefault="00E332CD"/>
    <w:p w:rsidR="00E332CD" w:rsidRDefault="00E332CD"/>
    <w:p w:rsidR="00E332CD" w:rsidRDefault="00E332CD"/>
    <w:p w:rsidR="00E332CD" w:rsidRDefault="00E332CD"/>
  </w:endnote>
  <w:endnote w:type="continuationSeparator" w:id="0">
    <w:p w:rsidR="00E332CD" w:rsidRDefault="00E332CD" w:rsidP="0090659A">
      <w:pPr>
        <w:spacing w:after="0" w:line="240" w:lineRule="auto"/>
      </w:pPr>
      <w:r>
        <w:continuationSeparator/>
      </w:r>
    </w:p>
    <w:p w:rsidR="00E332CD" w:rsidRDefault="00E332CD"/>
    <w:p w:rsidR="00E332CD" w:rsidRDefault="00E332CD"/>
    <w:p w:rsidR="00E332CD" w:rsidRDefault="00E332CD"/>
    <w:p w:rsidR="00E332CD" w:rsidRDefault="00E332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A72B1E" w:rsidP="008C4307">
    <w:pPr>
      <w:pStyle w:val="Footer"/>
      <w:rPr>
        <w:szCs w:val="16"/>
      </w:rPr>
    </w:pPr>
    <w:r w:rsidRPr="002A244B">
      <w:t xml:space="preserve">© </w:t>
    </w:r>
    <w:r w:rsidR="00E50FBA">
      <w:fldChar w:fldCharType="begin"/>
    </w:r>
    <w:r w:rsidR="00E50FBA">
      <w:instrText xml:space="preserve"> DATE  \@ "yyyy"  \* MERGEFORMAT </w:instrText>
    </w:r>
    <w:r w:rsidR="00E50FBA">
      <w:fldChar w:fldCharType="separate"/>
    </w:r>
    <w:r w:rsidR="00A84D4B">
      <w:rPr>
        <w:noProof/>
      </w:rPr>
      <w:t>2017</w:t>
    </w:r>
    <w:r w:rsidR="00E50FBA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8001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001AE" w:rsidRPr="0090659A">
      <w:rPr>
        <w:b/>
        <w:szCs w:val="16"/>
      </w:rPr>
      <w:fldChar w:fldCharType="separate"/>
    </w:r>
    <w:r w:rsidR="00805D53">
      <w:rPr>
        <w:b/>
        <w:noProof/>
        <w:szCs w:val="16"/>
      </w:rPr>
      <w:t>4</w:t>
    </w:r>
    <w:r w:rsidR="008001AE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8001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001AE" w:rsidRPr="0090659A">
      <w:rPr>
        <w:b/>
        <w:szCs w:val="16"/>
      </w:rPr>
      <w:fldChar w:fldCharType="separate"/>
    </w:r>
    <w:r w:rsidR="00805D53">
      <w:rPr>
        <w:b/>
        <w:noProof/>
        <w:szCs w:val="16"/>
      </w:rPr>
      <w:t>5</w:t>
    </w:r>
    <w:r w:rsidR="008001AE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A72B1E" w:rsidP="008C4307">
    <w:pPr>
      <w:pStyle w:val="Footer"/>
      <w:rPr>
        <w:szCs w:val="16"/>
      </w:rPr>
    </w:pPr>
    <w:r w:rsidRPr="002A244B">
      <w:t xml:space="preserve">© </w:t>
    </w:r>
    <w:r w:rsidR="00933B82">
      <w:fldChar w:fldCharType="begin"/>
    </w:r>
    <w:r w:rsidR="00933B82">
      <w:instrText xml:space="preserve"> DATE  \@ "yyyy"  \* MERGEFORMAT </w:instrText>
    </w:r>
    <w:r w:rsidR="00933B82">
      <w:fldChar w:fldCharType="separate"/>
    </w:r>
    <w:r w:rsidR="00A84D4B">
      <w:rPr>
        <w:noProof/>
      </w:rPr>
      <w:t>2017</w:t>
    </w:r>
    <w:r w:rsidR="00933B8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8001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001AE" w:rsidRPr="0090659A">
      <w:rPr>
        <w:b/>
        <w:szCs w:val="16"/>
      </w:rPr>
      <w:fldChar w:fldCharType="separate"/>
    </w:r>
    <w:r w:rsidR="00805D53">
      <w:rPr>
        <w:b/>
        <w:noProof/>
        <w:szCs w:val="16"/>
      </w:rPr>
      <w:t>1</w:t>
    </w:r>
    <w:r w:rsidR="008001AE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8001A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001AE" w:rsidRPr="0090659A">
      <w:rPr>
        <w:b/>
        <w:szCs w:val="16"/>
      </w:rPr>
      <w:fldChar w:fldCharType="separate"/>
    </w:r>
    <w:r w:rsidR="00805D53">
      <w:rPr>
        <w:b/>
        <w:noProof/>
        <w:szCs w:val="16"/>
      </w:rPr>
      <w:t>5</w:t>
    </w:r>
    <w:r w:rsidR="008001AE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2CD" w:rsidRDefault="00E332CD" w:rsidP="0090659A">
      <w:pPr>
        <w:spacing w:after="0" w:line="240" w:lineRule="auto"/>
      </w:pPr>
      <w:r>
        <w:separator/>
      </w:r>
    </w:p>
    <w:p w:rsidR="00E332CD" w:rsidRDefault="00E332CD"/>
    <w:p w:rsidR="00E332CD" w:rsidRDefault="00E332CD"/>
    <w:p w:rsidR="00E332CD" w:rsidRDefault="00E332CD"/>
    <w:p w:rsidR="00E332CD" w:rsidRDefault="00E332CD"/>
  </w:footnote>
  <w:footnote w:type="continuationSeparator" w:id="0">
    <w:p w:rsidR="00E332CD" w:rsidRDefault="00E332CD" w:rsidP="0090659A">
      <w:pPr>
        <w:spacing w:after="0" w:line="240" w:lineRule="auto"/>
      </w:pPr>
      <w:r>
        <w:continuationSeparator/>
      </w:r>
    </w:p>
    <w:p w:rsidR="00E332CD" w:rsidRDefault="00E332CD"/>
    <w:p w:rsidR="00E332CD" w:rsidRDefault="00E332CD"/>
    <w:p w:rsidR="00E332CD" w:rsidRDefault="00E332CD"/>
    <w:p w:rsidR="00E332CD" w:rsidRDefault="00E332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366768" w:rsidP="00C52BA6">
    <w:pPr>
      <w:pStyle w:val="PageHead"/>
    </w:pPr>
    <w:r w:rsidRPr="00FD4A68">
      <w:t xml:space="preserve">Lab </w:t>
    </w:r>
    <w:r w:rsidR="00D22D92">
      <w:t xml:space="preserve">- </w:t>
    </w:r>
    <w:r>
      <w:t>Demonstrate Spreadsheet Limitations in Data Analysis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3E53EF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D3447C46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61__i" w:val="H4sIAAAAAAAEAKtWckksSQxILCpxzi/NK1GyMqwFAAEhoTITAAAA"/>
    <w:docVar w:name="__grammarly61_1" w:val="H4sIAAAAAAAEAKtWcslPLs1NzSvxTFGyUkoyTjMwNLQw0zU2NLbUNbEwMtS1TEy21DU2TzFONE1OTjW2TFPSUQpOLS7OzM8DaTGuBQDzdRlqQwAAAA=="/>
  </w:docVars>
  <w:rsids>
    <w:rsidRoot w:val="007E3E55"/>
    <w:rsid w:val="00003D83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4FB6"/>
    <w:rsid w:val="000769CF"/>
    <w:rsid w:val="000778B1"/>
    <w:rsid w:val="000815D8"/>
    <w:rsid w:val="00084C99"/>
    <w:rsid w:val="00085CC6"/>
    <w:rsid w:val="00090C07"/>
    <w:rsid w:val="00091E8D"/>
    <w:rsid w:val="0009378D"/>
    <w:rsid w:val="0009441E"/>
    <w:rsid w:val="00097163"/>
    <w:rsid w:val="000A22C8"/>
    <w:rsid w:val="000B0CB3"/>
    <w:rsid w:val="000B2344"/>
    <w:rsid w:val="000B7DE5"/>
    <w:rsid w:val="000D55B4"/>
    <w:rsid w:val="000E2B30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17A47"/>
    <w:rsid w:val="00120CBE"/>
    <w:rsid w:val="00123085"/>
    <w:rsid w:val="001261C4"/>
    <w:rsid w:val="001305D3"/>
    <w:rsid w:val="0013113A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6CFF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34A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3AEC"/>
    <w:rsid w:val="002240AB"/>
    <w:rsid w:val="00225E37"/>
    <w:rsid w:val="00226A6B"/>
    <w:rsid w:val="00230D55"/>
    <w:rsid w:val="00242E3A"/>
    <w:rsid w:val="00245653"/>
    <w:rsid w:val="002506CF"/>
    <w:rsid w:val="0025107F"/>
    <w:rsid w:val="00260CD4"/>
    <w:rsid w:val="00263761"/>
    <w:rsid w:val="002639D8"/>
    <w:rsid w:val="00265EC8"/>
    <w:rsid w:val="00265F77"/>
    <w:rsid w:val="00266C83"/>
    <w:rsid w:val="00271D07"/>
    <w:rsid w:val="002768DC"/>
    <w:rsid w:val="00277665"/>
    <w:rsid w:val="00283718"/>
    <w:rsid w:val="0029431B"/>
    <w:rsid w:val="002A6C56"/>
    <w:rsid w:val="002C090C"/>
    <w:rsid w:val="002C1243"/>
    <w:rsid w:val="002C1815"/>
    <w:rsid w:val="002C475E"/>
    <w:rsid w:val="002C4AF5"/>
    <w:rsid w:val="002C6AD6"/>
    <w:rsid w:val="002D6C2A"/>
    <w:rsid w:val="002D7A86"/>
    <w:rsid w:val="002F45FF"/>
    <w:rsid w:val="002F6D17"/>
    <w:rsid w:val="00302887"/>
    <w:rsid w:val="003056EB"/>
    <w:rsid w:val="00305C40"/>
    <w:rsid w:val="00306B72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6768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558E"/>
    <w:rsid w:val="003C6BCA"/>
    <w:rsid w:val="003C7902"/>
    <w:rsid w:val="003D0BFF"/>
    <w:rsid w:val="003E53EF"/>
    <w:rsid w:val="003E5BE5"/>
    <w:rsid w:val="003F18D1"/>
    <w:rsid w:val="003F4F0E"/>
    <w:rsid w:val="003F6E06"/>
    <w:rsid w:val="00401D44"/>
    <w:rsid w:val="00403C7A"/>
    <w:rsid w:val="004057A6"/>
    <w:rsid w:val="00406554"/>
    <w:rsid w:val="004131B0"/>
    <w:rsid w:val="0041432E"/>
    <w:rsid w:val="00416C42"/>
    <w:rsid w:val="00421AEA"/>
    <w:rsid w:val="00422476"/>
    <w:rsid w:val="0042385C"/>
    <w:rsid w:val="00424FED"/>
    <w:rsid w:val="00431292"/>
    <w:rsid w:val="00431654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2CE6"/>
    <w:rsid w:val="004F344A"/>
    <w:rsid w:val="00504ED4"/>
    <w:rsid w:val="00510639"/>
    <w:rsid w:val="00512C97"/>
    <w:rsid w:val="005146A6"/>
    <w:rsid w:val="00516142"/>
    <w:rsid w:val="0051675E"/>
    <w:rsid w:val="00520027"/>
    <w:rsid w:val="0052093C"/>
    <w:rsid w:val="005211DE"/>
    <w:rsid w:val="00521B31"/>
    <w:rsid w:val="00522469"/>
    <w:rsid w:val="00523BF8"/>
    <w:rsid w:val="0052400A"/>
    <w:rsid w:val="00536F43"/>
    <w:rsid w:val="00542C66"/>
    <w:rsid w:val="00543CA3"/>
    <w:rsid w:val="00543E26"/>
    <w:rsid w:val="00550879"/>
    <w:rsid w:val="005510BA"/>
    <w:rsid w:val="00554662"/>
    <w:rsid w:val="00554B4E"/>
    <w:rsid w:val="00555638"/>
    <w:rsid w:val="00556C02"/>
    <w:rsid w:val="00561BB2"/>
    <w:rsid w:val="00563249"/>
    <w:rsid w:val="00570A65"/>
    <w:rsid w:val="005762B1"/>
    <w:rsid w:val="00576BCC"/>
    <w:rsid w:val="00580456"/>
    <w:rsid w:val="00580E73"/>
    <w:rsid w:val="00581ADA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300B7"/>
    <w:rsid w:val="0064025C"/>
    <w:rsid w:val="006428E5"/>
    <w:rsid w:val="00644958"/>
    <w:rsid w:val="00656556"/>
    <w:rsid w:val="006635DA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0920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77483"/>
    <w:rsid w:val="0078405B"/>
    <w:rsid w:val="00785A73"/>
    <w:rsid w:val="00786F58"/>
    <w:rsid w:val="00787CC1"/>
    <w:rsid w:val="007903CE"/>
    <w:rsid w:val="00792F4E"/>
    <w:rsid w:val="0079398D"/>
    <w:rsid w:val="00794FF7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E55"/>
    <w:rsid w:val="007E3FEA"/>
    <w:rsid w:val="007F0A0B"/>
    <w:rsid w:val="007F3A60"/>
    <w:rsid w:val="007F3D0B"/>
    <w:rsid w:val="007F7C94"/>
    <w:rsid w:val="008001AE"/>
    <w:rsid w:val="00805D53"/>
    <w:rsid w:val="00810E4B"/>
    <w:rsid w:val="00813D0C"/>
    <w:rsid w:val="00814BAA"/>
    <w:rsid w:val="008169C2"/>
    <w:rsid w:val="00817F11"/>
    <w:rsid w:val="00824295"/>
    <w:rsid w:val="00825327"/>
    <w:rsid w:val="00825F57"/>
    <w:rsid w:val="00830473"/>
    <w:rsid w:val="008313F3"/>
    <w:rsid w:val="008405BB"/>
    <w:rsid w:val="008452A2"/>
    <w:rsid w:val="00846494"/>
    <w:rsid w:val="00847B20"/>
    <w:rsid w:val="008509D3"/>
    <w:rsid w:val="00853418"/>
    <w:rsid w:val="00857CF6"/>
    <w:rsid w:val="008610ED"/>
    <w:rsid w:val="008616A3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15BD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B82"/>
    <w:rsid w:val="00933F28"/>
    <w:rsid w:val="00941C18"/>
    <w:rsid w:val="009476C0"/>
    <w:rsid w:val="00963E34"/>
    <w:rsid w:val="00964DFA"/>
    <w:rsid w:val="0097026A"/>
    <w:rsid w:val="0098155C"/>
    <w:rsid w:val="009815AA"/>
    <w:rsid w:val="00983B77"/>
    <w:rsid w:val="00985DD1"/>
    <w:rsid w:val="00986DB7"/>
    <w:rsid w:val="00996053"/>
    <w:rsid w:val="00996111"/>
    <w:rsid w:val="00996181"/>
    <w:rsid w:val="00997137"/>
    <w:rsid w:val="009A0B2F"/>
    <w:rsid w:val="009A1CF4"/>
    <w:rsid w:val="009A29AC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E5A30"/>
    <w:rsid w:val="009F4C2E"/>
    <w:rsid w:val="00A014A3"/>
    <w:rsid w:val="00A01AD9"/>
    <w:rsid w:val="00A0412D"/>
    <w:rsid w:val="00A0567F"/>
    <w:rsid w:val="00A0764F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66F4A"/>
    <w:rsid w:val="00A72B1E"/>
    <w:rsid w:val="00A754B4"/>
    <w:rsid w:val="00A807C1"/>
    <w:rsid w:val="00A83230"/>
    <w:rsid w:val="00A83374"/>
    <w:rsid w:val="00A84D4B"/>
    <w:rsid w:val="00A939A0"/>
    <w:rsid w:val="00A96172"/>
    <w:rsid w:val="00A97C5F"/>
    <w:rsid w:val="00AA2AF0"/>
    <w:rsid w:val="00AA3DB8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2ED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12E"/>
    <w:rsid w:val="00B83D07"/>
    <w:rsid w:val="00B8606B"/>
    <w:rsid w:val="00B878E7"/>
    <w:rsid w:val="00B97278"/>
    <w:rsid w:val="00B97943"/>
    <w:rsid w:val="00BA157F"/>
    <w:rsid w:val="00BA1D0B"/>
    <w:rsid w:val="00BA6972"/>
    <w:rsid w:val="00BB1289"/>
    <w:rsid w:val="00BB1E0D"/>
    <w:rsid w:val="00BB4D9B"/>
    <w:rsid w:val="00BB73FF"/>
    <w:rsid w:val="00BB7688"/>
    <w:rsid w:val="00BC3004"/>
    <w:rsid w:val="00BC6145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BDB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255C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1BF6"/>
    <w:rsid w:val="00D22D92"/>
    <w:rsid w:val="00D2758C"/>
    <w:rsid w:val="00D275CA"/>
    <w:rsid w:val="00D2789B"/>
    <w:rsid w:val="00D345AB"/>
    <w:rsid w:val="00D36453"/>
    <w:rsid w:val="00D41566"/>
    <w:rsid w:val="00D429A0"/>
    <w:rsid w:val="00D458EC"/>
    <w:rsid w:val="00D501B0"/>
    <w:rsid w:val="00D515DA"/>
    <w:rsid w:val="00D52582"/>
    <w:rsid w:val="00D56A0E"/>
    <w:rsid w:val="00D56ECB"/>
    <w:rsid w:val="00D5781E"/>
    <w:rsid w:val="00D57AD3"/>
    <w:rsid w:val="00D635FE"/>
    <w:rsid w:val="00D729DE"/>
    <w:rsid w:val="00D74BE5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C753D"/>
    <w:rsid w:val="00DD43EA"/>
    <w:rsid w:val="00DD75B6"/>
    <w:rsid w:val="00DE604E"/>
    <w:rsid w:val="00DE6F44"/>
    <w:rsid w:val="00DF0BF9"/>
    <w:rsid w:val="00E037D9"/>
    <w:rsid w:val="00E04927"/>
    <w:rsid w:val="00E130EB"/>
    <w:rsid w:val="00E162CD"/>
    <w:rsid w:val="00E17FA5"/>
    <w:rsid w:val="00E20C74"/>
    <w:rsid w:val="00E22E99"/>
    <w:rsid w:val="00E26930"/>
    <w:rsid w:val="00E27257"/>
    <w:rsid w:val="00E32CF6"/>
    <w:rsid w:val="00E332CD"/>
    <w:rsid w:val="00E4194B"/>
    <w:rsid w:val="00E449D0"/>
    <w:rsid w:val="00E4506A"/>
    <w:rsid w:val="00E50FBA"/>
    <w:rsid w:val="00E53F99"/>
    <w:rsid w:val="00E56510"/>
    <w:rsid w:val="00E62EA8"/>
    <w:rsid w:val="00E67A6E"/>
    <w:rsid w:val="00E67CAB"/>
    <w:rsid w:val="00E71B43"/>
    <w:rsid w:val="00E81612"/>
    <w:rsid w:val="00E83E35"/>
    <w:rsid w:val="00E87D18"/>
    <w:rsid w:val="00E87D62"/>
    <w:rsid w:val="00E9055D"/>
    <w:rsid w:val="00EA05BC"/>
    <w:rsid w:val="00EA2E4C"/>
    <w:rsid w:val="00EA3484"/>
    <w:rsid w:val="00EA486E"/>
    <w:rsid w:val="00EA4FA3"/>
    <w:rsid w:val="00EB001B"/>
    <w:rsid w:val="00EB3082"/>
    <w:rsid w:val="00EB5718"/>
    <w:rsid w:val="00EB6C33"/>
    <w:rsid w:val="00EC12DC"/>
    <w:rsid w:val="00ED6019"/>
    <w:rsid w:val="00ED6D12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6FDD"/>
    <w:rsid w:val="00F104CF"/>
    <w:rsid w:val="00F10819"/>
    <w:rsid w:val="00F11983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809DC"/>
    <w:rsid w:val="00F81043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0A53"/>
    <w:rsid w:val="00FC32E8"/>
    <w:rsid w:val="00FD33AB"/>
    <w:rsid w:val="00FD4724"/>
    <w:rsid w:val="00FD4A68"/>
    <w:rsid w:val="00FD68ED"/>
    <w:rsid w:val="00FD6A0C"/>
    <w:rsid w:val="00FE0ACE"/>
    <w:rsid w:val="00FE2824"/>
    <w:rsid w:val="00FE448E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58D4534-0BE3-43FB-8DCF-1D835AB0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A3DB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A3DB8"/>
    <w:pPr>
      <w:keepNext/>
      <w:numPr>
        <w:ilvl w:val="1"/>
        <w:numId w:val="5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A3DB8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AA3DB8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A3DB8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3E53EF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532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76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9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seattle.gov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ta.seattle.gov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.seattle.gov/Transportation/Road-Weather-Information-Stations/egc4-d24i?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%20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A420EB-4F95-4DDF-804E-F0C605EA0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Template - ILM.dotx</Template>
  <TotalTime>1</TotalTime>
  <Pages>5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dholzing</cp:lastModifiedBy>
  <cp:revision>3</cp:revision>
  <cp:lastPrinted>2017-02-16T17:45:00Z</cp:lastPrinted>
  <dcterms:created xsi:type="dcterms:W3CDTF">2017-04-17T20:41:00Z</dcterms:created>
  <dcterms:modified xsi:type="dcterms:W3CDTF">2017-04-17T20:42:00Z</dcterms:modified>
</cp:coreProperties>
</file>